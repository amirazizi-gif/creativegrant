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2D3F4">
      <w:r>
        <w:drawing>
          <wp:inline distT="0" distB="0" distL="114300" distR="114300">
            <wp:extent cx="1554480" cy="1417320"/>
            <wp:effectExtent l="0" t="0" r="7620" b="11430"/>
            <wp:docPr id="1" name="Picture 1" descr="a-510x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-510x4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567690</wp:posOffset>
                </wp:positionH>
                <wp:positionV relativeFrom="paragraph">
                  <wp:posOffset>6485890</wp:posOffset>
                </wp:positionV>
                <wp:extent cx="54102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336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D9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" o:spid="_x0000_s1026" o:spt="20" style="position:absolute;left:0pt;margin-left:44.7pt;margin-top:510.7pt;height:0pt;width:42.6pt;z-index:251689984;mso-width-relative:page;mso-height-relative:page;" filled="f" stroked="t" coordsize="21600,21600" o:gfxdata="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w+8S2AAAAAwBAAAPAAAAAAAAAAEAIAAAACIAAABkcnMvZG93bnJldi54bWxQSwECFAAUAAAACACH&#10;TuJAR/t19+sBAACzAwAADgAAAAAAAAABACAAAAAnAQAAZHJzL2Uyb0RvYy54bWxQSwUGAAAAAAYA&#10;BgBZAQAAhAUAAAAA&#10;">
                <v:fill on="f" focussize="0,0"/>
                <v:stroke weight="2pt" color="#FFD966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489585</wp:posOffset>
                </wp:positionH>
                <wp:positionV relativeFrom="paragraph">
                  <wp:posOffset>6505575</wp:posOffset>
                </wp:positionV>
                <wp:extent cx="1696720" cy="1038860"/>
                <wp:effectExtent l="0" t="0" r="0" b="0"/>
                <wp:wrapNone/>
                <wp:docPr id="3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916" cy="1039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25F2EC">
                            <w:pPr>
                              <w:rPr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38.55pt;margin-top:512.25pt;height:81.8pt;width:133.6pt;z-index:251684864;mso-width-relative:page;mso-height-relative:page;" filled="f" stroked="f" coordsize="21600,21600" o:gfxdata="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MfLatwAAAAMAQAADwAAAAAAAAABACAAAAAiAAAAZHJzL2Rvd25y&#10;ZXYueG1sUEsBAhQAFAAAAAgAh07iQCNQtXMzAgAARwQAAA4AAAAAAAAAAQAgAAAAKw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25F2EC">
                      <w:pPr>
                        <w:rPr>
                          <w:lang w:val="en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6523990</wp:posOffset>
                </wp:positionV>
                <wp:extent cx="307975" cy="307975"/>
                <wp:effectExtent l="0" t="0" r="0" b="0"/>
                <wp:wrapNone/>
                <wp:docPr id="32" name="流程图: 联系 4" descr="未标题-1-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07975" cy="307975"/>
                        </a:xfrm>
                        <a:prstGeom prst="flowChartConnector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流程图: 联系 4" o:spid="_x0000_s1026" o:spt="120" alt="未标题-1-06" type="#_x0000_t120" style="position:absolute;left:0pt;flip:x;margin-left:37.25pt;margin-top:513.7pt;height:24.25pt;width:24.25pt;z-index:251692032;mso-width-relative:page;mso-height-relative:page;" filled="t" stroked="f" coordsize="21600,21600" o:gfxdata="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WGCzG7QAAAAiAQAAGQAAAGRycy9fcmVscy9l&#10;Mm9Eb2MueG1sLnJlbHOFj8sKwjAQRfeC/xBmb9O6EJGmbkRwK/UDhmSaRpsHSRT79wbcKAgu517u&#10;OUy7f9qJPSgm452ApqqBkZNeGacFXPrjagssZXQKJ+9IwEwJ9t1y0Z5pwlxGaTQhsUJxScCYc9hx&#10;nuRIFlPlA7nSDD5azOWMmgeUN9TE13W94fGTAd0Xk52UgHhSDbB+DsX8n+2HwUg6eHm35PIPBTe2&#10;uAsQo6YswJIy+A6b6hpIA+9a/vVZ9wJ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">
                <v:fill type="frame" on="t" o:title="未标题-1-06" focussize="0,0" recolor="t" r:id="rId5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462280</wp:posOffset>
                </wp:positionH>
                <wp:positionV relativeFrom="paragraph">
                  <wp:posOffset>5108575</wp:posOffset>
                </wp:positionV>
                <wp:extent cx="1598295" cy="1310005"/>
                <wp:effectExtent l="0" t="0" r="0" b="0"/>
                <wp:wrapNone/>
                <wp:docPr id="2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295" cy="1310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489C87">
                            <w:pPr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Technical Skill</w:t>
                            </w:r>
                          </w:p>
                          <w:p w14:paraId="346963D0">
                            <w:pPr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*Clip Studio Paint(Intermediate) </w:t>
                            </w:r>
                          </w:p>
                          <w:p w14:paraId="7E84A348">
                            <w:pPr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*Photoshop</w:t>
                            </w:r>
                          </w:p>
                          <w:p w14:paraId="71E2EF26">
                            <w:pPr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( Intermediate)</w:t>
                            </w:r>
                          </w:p>
                          <w:p w14:paraId="0CBC0FF6">
                            <w:pPr>
                              <w:spacing w:line="240" w:lineRule="auto"/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36.4pt;margin-top:402.25pt;height:103.15pt;width:125.85pt;z-index:251688960;mso-width-relative:page;mso-height-relative:page;" filled="f" stroked="f" coordsize="21600,21600" o:gfxdata="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1e1j3dsAAAAMAQAADwAAAAAAAAABACAAAAAiAAAAZHJzL2Rvd25yZXYu&#10;eG1sUEsBAhQAFAAAAAgAh07iQNbrhL8xAgAARwQAAA4AAAAAAAAAAQAgAAAAK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489C87">
                      <w:pPr>
                        <w:spacing w:line="240" w:lineRule="auto"/>
                        <w:jc w:val="left"/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Technical Skill</w:t>
                      </w:r>
                    </w:p>
                    <w:p w14:paraId="346963D0">
                      <w:pPr>
                        <w:spacing w:line="240" w:lineRule="auto"/>
                        <w:jc w:val="left"/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*Clip Studio Paint(Intermediate) </w:t>
                      </w:r>
                    </w:p>
                    <w:p w14:paraId="7E84A348">
                      <w:pPr>
                        <w:spacing w:line="240" w:lineRule="auto"/>
                        <w:jc w:val="left"/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*Photoshop</w:t>
                      </w:r>
                    </w:p>
                    <w:p w14:paraId="71E2EF26">
                      <w:pPr>
                        <w:spacing w:line="240" w:lineRule="auto"/>
                        <w:jc w:val="left"/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( Intermediate)</w:t>
                      </w:r>
                    </w:p>
                    <w:p w14:paraId="0CBC0FF6">
                      <w:pPr>
                        <w:spacing w:line="240" w:lineRule="auto"/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5271770</wp:posOffset>
                </wp:positionH>
                <wp:positionV relativeFrom="paragraph">
                  <wp:posOffset>1078230</wp:posOffset>
                </wp:positionV>
                <wp:extent cx="1911985" cy="720090"/>
                <wp:effectExtent l="0" t="0" r="0" b="0"/>
                <wp:wrapNone/>
                <wp:docPr id="59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15890" y="1423035"/>
                          <a:ext cx="1911985" cy="7200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62A803">
                            <w:pPr>
                              <w:snapToGrid w:val="0"/>
                              <w:spacing w:line="330" w:lineRule="exact"/>
                              <w:jc w:val="both"/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  <w:t xml:space="preserve">Grace Court Apartment, </w:t>
                            </w:r>
                          </w:p>
                          <w:p w14:paraId="7E02BE16">
                            <w:pPr>
                              <w:snapToGrid w:val="0"/>
                              <w:spacing w:line="330" w:lineRule="exact"/>
                              <w:jc w:val="both"/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  <w:t>Lorong 2, 88100,</w:t>
                            </w:r>
                          </w:p>
                          <w:p w14:paraId="13053CC5">
                            <w:pPr>
                              <w:snapToGrid w:val="0"/>
                              <w:spacing w:line="330" w:lineRule="exact"/>
                              <w:jc w:val="both"/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  <w:t>Kota Kinabalu Sabah.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415.1pt;margin-top:84.9pt;height:56.7pt;width:150.55pt;z-index:251667456;mso-width-relative:page;mso-height-relative:page;" filled="f" stroked="f" coordsize="21600,21600" o:gfxdata="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mSVu92gAAAAwBAAAPAAAAAAAAAAEAIAAAACIAAABkcnMvZG93bnJldi54&#10;bWxQSwECFAAUAAAACACHTuJAxH+gKL8BAABgAwAADgAAAAAAAAABACAAAAAp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662A803">
                      <w:pPr>
                        <w:snapToGrid w:val="0"/>
                        <w:spacing w:line="330" w:lineRule="exact"/>
                        <w:jc w:val="both"/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</w:pPr>
                      <w:r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  <w:t xml:space="preserve">Grace Court Apartment, </w:t>
                      </w:r>
                    </w:p>
                    <w:p w14:paraId="7E02BE16">
                      <w:pPr>
                        <w:snapToGrid w:val="0"/>
                        <w:spacing w:line="330" w:lineRule="exact"/>
                        <w:jc w:val="both"/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</w:pPr>
                      <w:r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  <w:t>Lorong 2, 88100,</w:t>
                      </w:r>
                    </w:p>
                    <w:p w14:paraId="13053CC5">
                      <w:pPr>
                        <w:snapToGrid w:val="0"/>
                        <w:spacing w:line="330" w:lineRule="exact"/>
                        <w:jc w:val="both"/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</w:pPr>
                      <w:r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  <w:t>Kota Kinabalu Sabah.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4916805</wp:posOffset>
                </wp:positionH>
                <wp:positionV relativeFrom="paragraph">
                  <wp:posOffset>1075690</wp:posOffset>
                </wp:positionV>
                <wp:extent cx="309245" cy="309245"/>
                <wp:effectExtent l="0" t="0" r="10795" b="10795"/>
                <wp:wrapNone/>
                <wp:docPr id="58" name="流程图: 联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4923790" y="1492885"/>
                          <a:ext cx="309245" cy="309245"/>
                        </a:xfrm>
                        <a:prstGeom prst="flowChartConnector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流程图: 联系 4" o:spid="_x0000_s1026" o:spt="120" type="#_x0000_t120" style="position:absolute;left:0pt;flip:x;margin-left:387.15pt;margin-top:84.7pt;height:24.35pt;width:24.35pt;z-index:251666432;mso-width-relative:page;mso-height-relative:page;" filled="t" stroked="f" coordsize="21600,21600" o:gfxdata="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YYLMbtAAAACIBAAAZAAAAZHJzL19yZWxzL2Uy&#10;b0RvYy54bWwucmVsc4WPywrCMBBF94L/EGZv07oQkaZuRHAr9QOGZJpGmwdJFPv3BtwoCC7nXu45&#10;TLt/2ok9KCbjnYCmqoGRk14ZpwVc+uNqCyxldAon70jATAn23XLRnmnCXEZpNCGxQnFJwJhz2HGe&#10;5EgWU+UDudIMPlrM5YyaB5Q31MTXdb3h8ZMB3ReTnZSAeFINsH4Oxfyf7YfBSDp4ebfk8g8FN7a4&#10;CxCjpizAkjL4DpvqGkgD71r+9Vn3Al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">
                <v:fill type="frame" on="t" focussize="0,0" recolor="t" r:id="rId6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5163185</wp:posOffset>
                </wp:positionH>
                <wp:positionV relativeFrom="paragraph">
                  <wp:posOffset>652145</wp:posOffset>
                </wp:positionV>
                <wp:extent cx="2399665" cy="883920"/>
                <wp:effectExtent l="0" t="0" r="0" b="0"/>
                <wp:wrapNone/>
                <wp:docPr id="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665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34477F6">
                            <w:pPr>
                              <w:jc w:val="left"/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  <w:t>sebastiancrimson01@gmail.com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406.55pt;margin-top:51.35pt;height:69.6pt;width:188.95pt;z-index:251665408;mso-width-relative:page;mso-height-relative:page;" filled="f" stroked="f" coordsize="21600,21600" o:gfxdata="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6BkjS2AAAAAwBAAAPAAAAAAAAAAEAIAAAACIAAABkcnMvZG93bnJldi54bWxQSwECFAAUAAAA&#10;CACHTuJA20uLZbUBAABT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34477F6">
                      <w:pPr>
                        <w:jc w:val="left"/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</w:pPr>
                      <w:r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  <w:t>sebastiancrimson01@gmail.com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5250180</wp:posOffset>
                </wp:positionH>
                <wp:positionV relativeFrom="paragraph">
                  <wp:posOffset>1115060</wp:posOffset>
                </wp:positionV>
                <wp:extent cx="1450975" cy="883920"/>
                <wp:effectExtent l="0" t="0" r="0" b="0"/>
                <wp:wrapNone/>
                <wp:docPr id="12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975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6676D4">
                            <w:pPr>
                              <w:snapToGrid w:val="0"/>
                              <w:spacing w:line="330" w:lineRule="exact"/>
                              <w:jc w:val="left"/>
                              <w:rPr>
                                <w:rFonts w:hAnsi="Urbanist" w:asciiTheme="minorHAnsi" w:eastAsiaTheme="minorEastAsia"/>
                                <w:color w:val="808080" w:themeColor="background1" w:themeShade="80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413.4pt;margin-top:87.8pt;height:69.6pt;width:114.25pt;z-index:251668480;mso-width-relative:page;mso-height-relative:page;" filled="f" stroked="f" coordsize="21600,21600" o:gfxdata="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uROdtkAAAAMAQAADwAAAAAAAAABACAAAAAiAAAAZHJzL2Rvd25yZXYueG1sUEsBAhQAFAAA&#10;AAgAh07iQBMBJS61AQAAV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16676D4">
                      <w:pPr>
                        <w:snapToGrid w:val="0"/>
                        <w:spacing w:line="330" w:lineRule="exact"/>
                        <w:jc w:val="left"/>
                        <w:rPr>
                          <w:rFonts w:hAnsi="Urbanist" w:asciiTheme="minorHAnsi" w:eastAsiaTheme="minorEastAsia"/>
                          <w:color w:val="808080" w:themeColor="background1" w:themeShade="80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5250180</wp:posOffset>
                </wp:positionH>
                <wp:positionV relativeFrom="paragraph">
                  <wp:posOffset>397510</wp:posOffset>
                </wp:positionV>
                <wp:extent cx="1309370" cy="883920"/>
                <wp:effectExtent l="0" t="0" r="0" b="0"/>
                <wp:wrapNone/>
                <wp:docPr id="7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70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FA40A6">
                            <w:pPr>
                              <w:snapToGrid w:val="0"/>
                              <w:spacing w:line="330" w:lineRule="exact"/>
                              <w:jc w:val="left"/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  <w:t>01114386335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413.4pt;margin-top:31.3pt;height:69.6pt;width:103.1pt;z-index:251663360;mso-width-relative:page;mso-height-relative:page;" filled="f" stroked="f" coordsize="21600,21600" o:gfxdata="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xHdVPdcAAAALAQAADwAAAAAAAAABACAAAAAiAAAAZHJzL2Rvd25yZXYueG1sUEsBAhQAFAAAAAgA&#10;h07iQGXQssy0AQAAUw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EFA40A6">
                      <w:pPr>
                        <w:snapToGrid w:val="0"/>
                        <w:spacing w:line="330" w:lineRule="exact"/>
                        <w:jc w:val="left"/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</w:pPr>
                      <w:r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  <w:t>01114386335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2271395</wp:posOffset>
                </wp:positionH>
                <wp:positionV relativeFrom="paragraph">
                  <wp:posOffset>7106920</wp:posOffset>
                </wp:positionV>
                <wp:extent cx="4633595" cy="720090"/>
                <wp:effectExtent l="0" t="0" r="0" b="0"/>
                <wp:wrapNone/>
                <wp:docPr id="37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3595" cy="7200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767854">
                            <w:pPr>
                              <w:pStyle w:val="8"/>
                              <w:numPr>
                                <w:numId w:val="0"/>
                              </w:numPr>
                              <w:snapToGrid w:val="0"/>
                              <w:spacing w:line="330" w:lineRule="exact"/>
                              <w:ind w:left="357" w:leftChars="0"/>
                              <w:rPr>
                                <w:rFonts w:hAnsi="Urbanist" w:asciiTheme="minorHAnsi" w:eastAsiaTheme="minorEastAsia" w:cstheme="minorBidi"/>
                                <w:color w:val="808080" w:themeColor="background1" w:themeShade="8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178.85pt;margin-top:559.6pt;height:56.7pt;width:364.85pt;z-index:251686912;mso-width-relative:page;mso-height-relative:page;" filled="f" stroked="f" coordsize="21600,21600" o:gfxdata="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h39vbAAAADgEAAA8AAAAAAAAAAQAgAAAAIgAAAGRycy9kb3ducmV2LnhtbFBLAQIU&#10;ABQAAAAIAIdO4kDHi3a8twEAAFQDAAAOAAAAAAAAAAEAIAAAACo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7767854">
                      <w:pPr>
                        <w:pStyle w:val="8"/>
                        <w:numPr>
                          <w:numId w:val="0"/>
                        </w:numPr>
                        <w:snapToGrid w:val="0"/>
                        <w:spacing w:line="330" w:lineRule="exact"/>
                        <w:ind w:left="357" w:leftChars="0"/>
                        <w:rPr>
                          <w:rFonts w:hAnsi="Urbanist" w:asciiTheme="minorHAnsi" w:eastAsiaTheme="minorEastAsia" w:cstheme="minorBidi"/>
                          <w:color w:val="808080" w:themeColor="background1" w:themeShade="80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5699125</wp:posOffset>
                </wp:positionV>
                <wp:extent cx="4633595" cy="510540"/>
                <wp:effectExtent l="0" t="0" r="0" b="0"/>
                <wp:wrapNone/>
                <wp:docPr id="48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3595" cy="510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18E762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30" w:lineRule="exact"/>
                              <w:ind w:left="714" w:hanging="357" w:firstLineChars="0"/>
                              <w:rPr>
                                <w:rFonts w:hint="default" w:hAnsi="Urbanist" w:asciiTheme="minorHAnsi" w:eastAsiaTheme="minorEastAsia" w:cstheme="minorBidi"/>
                                <w:color w:val="808080" w:themeColor="background1" w:themeShade="80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hAnsi="Urbanist" w:asciiTheme="minorHAnsi" w:eastAsiaTheme="minorEastAsia" w:cstheme="minorBidi"/>
                                <w:color w:val="808080" w:themeColor="background1" w:themeShade="80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Attendant at Studio Ace Production as a Trainee for Project Ace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179.3pt;margin-top:448.75pt;height:40.2pt;width:364.85pt;z-index:251682816;mso-width-relative:page;mso-height-relative:page;" filled="f" stroked="f" coordsize="21600,21600" o:gfxdata="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GBlZ9oAAAAMAQAADwAAAAAAAAABACAAAAAiAAAAZHJzL2Rvd25yZXYueG1sUEsBAhQA&#10;FAAAAAgAh07iQP+UQHW3AQAAVAMAAA4AAAAAAAAAAQAgAAAAKQ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318E762"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30" w:lineRule="exact"/>
                        <w:ind w:left="714" w:hanging="357" w:firstLineChars="0"/>
                        <w:rPr>
                          <w:rFonts w:hint="default" w:hAnsi="Urbanist" w:asciiTheme="minorHAnsi" w:eastAsiaTheme="minorEastAsia" w:cstheme="minorBidi"/>
                          <w:color w:val="808080" w:themeColor="background1" w:themeShade="80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hAnsi="Urbanist" w:asciiTheme="minorHAnsi" w:eastAsiaTheme="minorEastAsia" w:cstheme="minorBidi"/>
                          <w:color w:val="808080" w:themeColor="background1" w:themeShade="80"/>
                          <w:kern w:val="24"/>
                          <w:sz w:val="22"/>
                          <w:szCs w:val="22"/>
                          <w:lang w:val="en-US"/>
                        </w:rPr>
                        <w:t>Attendant at Studio Ace Production as a Trainee for Project Ace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4411980</wp:posOffset>
                </wp:positionV>
                <wp:extent cx="4633595" cy="510540"/>
                <wp:effectExtent l="0" t="0" r="0" b="0"/>
                <wp:wrapNone/>
                <wp:docPr id="45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3595" cy="510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E2C36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30" w:lineRule="exact"/>
                              <w:ind w:left="714" w:hanging="357" w:firstLineChars="0"/>
                              <w:rPr>
                                <w:rFonts w:hint="default" w:hAnsi="Urbanist" w:asciiTheme="minorHAnsi" w:eastAsiaTheme="minorEastAsia" w:cstheme="minorBidi"/>
                                <w:color w:val="808080" w:themeColor="background1" w:themeShade="80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hAnsi="Urbanist" w:asciiTheme="minorHAnsi" w:eastAsiaTheme="minorEastAsia" w:cstheme="minorBidi"/>
                                <w:color w:val="808080" w:themeColor="background1" w:themeShade="80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In charge as colorist for The Fist Wielder Webtoon for 3 months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179.3pt;margin-top:347.4pt;height:40.2pt;width:364.85pt;z-index:251680768;mso-width-relative:page;mso-height-relative:page;" filled="f" stroked="f" coordsize="21600,21600" o:gfxdata="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p4rZO2gAAAAwBAAAPAAAAAAAAAAEAIAAAACIAAABkcnMvZG93bnJldi54bWxQSwECFAAU&#10;AAAACACHTuJAm4/DurYBAABU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EE2C369"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30" w:lineRule="exact"/>
                        <w:ind w:left="714" w:hanging="357" w:firstLineChars="0"/>
                        <w:rPr>
                          <w:rFonts w:hint="default" w:hAnsi="Urbanist" w:asciiTheme="minorHAnsi" w:eastAsiaTheme="minorEastAsia" w:cstheme="minorBidi"/>
                          <w:color w:val="808080" w:themeColor="background1" w:themeShade="80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hAnsi="Urbanist" w:asciiTheme="minorHAnsi" w:eastAsiaTheme="minorEastAsia" w:cstheme="minorBidi"/>
                          <w:color w:val="808080" w:themeColor="background1" w:themeShade="80"/>
                          <w:kern w:val="24"/>
                          <w:sz w:val="22"/>
                          <w:szCs w:val="22"/>
                          <w:lang w:val="en-US"/>
                        </w:rPr>
                        <w:t>In charge as colorist for The Fist Wielder Webtoon for 3 months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3626485</wp:posOffset>
                </wp:positionH>
                <wp:positionV relativeFrom="paragraph">
                  <wp:posOffset>2957830</wp:posOffset>
                </wp:positionV>
                <wp:extent cx="3498850" cy="256540"/>
                <wp:effectExtent l="0" t="0" r="0" b="0"/>
                <wp:wrapNone/>
                <wp:docPr id="5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0" cy="256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5FA5AA">
                            <w:pPr>
                              <w:spacing w:line="260" w:lineRule="exact"/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rFonts w:hint="default" w:hAnsi="Urbanist" w:asciiTheme="minorHAnsi" w:eastAsiaTheme="minorEastAsi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Animation</w:t>
                            </w:r>
                            <w:r>
                              <w:rPr>
                                <w:rFonts w:hAnsi="Urbanist" w:asciiTheme="minorHAnsi" w:eastAsiaTheme="minorEastAsia"/>
                                <w:color w:val="808080" w:themeColor="background1" w:themeShade="80"/>
                                <w:kern w:val="24"/>
                              </w:rPr>
                              <w:t xml:space="preserve"> | </w:t>
                            </w:r>
                            <w:r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 w:eastAsia="zh-CN"/>
                              </w:rPr>
                              <w:t>Diploma</w:t>
                            </w:r>
                            <w:r>
                              <w:rPr>
                                <w:rFonts w:hAnsi="Urbanist" w:asciiTheme="minorHAnsi" w:eastAsiaTheme="minorEastAsia"/>
                                <w:color w:val="808080" w:themeColor="background1" w:themeShade="80"/>
                                <w:kern w:val="24"/>
                              </w:rPr>
                              <w:t xml:space="preserve"> | </w:t>
                            </w:r>
                            <w:r>
                              <w:rPr>
                                <w:rFonts w:hint="default" w:hAnsi="Urbanist" w:asciiTheme="minorHAnsi" w:eastAsiaTheme="minorEastAsia"/>
                                <w:color w:val="808080" w:themeColor="background1" w:themeShade="80"/>
                                <w:kern w:val="24"/>
                                <w:lang w:val="en-US"/>
                              </w:rPr>
                              <w:t>2019-2024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85.55pt;margin-top:232.9pt;height:20.2pt;width:275.5pt;z-index:251669504;mso-width-relative:page;mso-height-relative:page;" filled="f" stroked="f" coordsize="21600,21600" o:gfxdata="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25DePXAAAADAEAAA8AAAAAAAAAAQAgAAAAIgAAAGRycy9kb3ducmV2LnhtbFBLAQIUABQAAAAI&#10;AIdO4kCufYD8tQEAAFM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45FA5AA">
                      <w:pPr>
                        <w:spacing w:line="260" w:lineRule="exact"/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</w:pPr>
                      <w:r>
                        <w:rPr>
                          <w:rFonts w:hint="default" w:hAnsi="Urbanist" w:asciiTheme="minorHAnsi" w:eastAsiaTheme="minorEastAsia"/>
                          <w:b/>
                          <w:bCs/>
                          <w:color w:val="808080" w:themeColor="background1" w:themeShade="80"/>
                          <w:kern w:val="24"/>
                          <w:sz w:val="24"/>
                          <w:szCs w:val="24"/>
                          <w:lang w:val="en-US"/>
                        </w:rPr>
                        <w:t>Animation</w:t>
                      </w:r>
                      <w:r>
                        <w:rPr>
                          <w:rFonts w:hAnsi="Urbanist" w:asciiTheme="minorHAnsi" w:eastAsiaTheme="minorEastAsia"/>
                          <w:color w:val="808080" w:themeColor="background1" w:themeShade="80"/>
                          <w:kern w:val="24"/>
                        </w:rPr>
                        <w:t xml:space="preserve"> | </w:t>
                      </w:r>
                      <w:r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 w:eastAsia="zh-CN"/>
                        </w:rPr>
                        <w:t>Diploma</w:t>
                      </w:r>
                      <w:r>
                        <w:rPr>
                          <w:rFonts w:hAnsi="Urbanist" w:asciiTheme="minorHAnsi" w:eastAsiaTheme="minorEastAsia"/>
                          <w:color w:val="808080" w:themeColor="background1" w:themeShade="80"/>
                          <w:kern w:val="24"/>
                        </w:rPr>
                        <w:t xml:space="preserve"> | </w:t>
                      </w:r>
                      <w:r>
                        <w:rPr>
                          <w:rFonts w:hint="default" w:hAnsi="Urbanist" w:asciiTheme="minorHAnsi" w:eastAsiaTheme="minorEastAsia"/>
                          <w:color w:val="808080" w:themeColor="background1" w:themeShade="80"/>
                          <w:kern w:val="24"/>
                          <w:lang w:val="en-US"/>
                        </w:rPr>
                        <w:t>2019-2024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3627120</wp:posOffset>
                </wp:positionH>
                <wp:positionV relativeFrom="paragraph">
                  <wp:posOffset>2564765</wp:posOffset>
                </wp:positionV>
                <wp:extent cx="3752850" cy="434340"/>
                <wp:effectExtent l="0" t="0" r="0" b="4445"/>
                <wp:wrapNone/>
                <wp:docPr id="5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156" cy="4341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CD0CA0">
                            <w:pPr>
                              <w:rPr>
                                <w:rFonts w:hint="default" w:asciiTheme="majorHAnsi" w:hAnsiTheme="majorHAnsi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Theme="majorHAnsi" w:hAnsiTheme="majorHAnsi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UCSF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85.6pt;margin-top:201.95pt;height:34.2pt;width:295.5pt;z-index:251670528;mso-width-relative:page;mso-height-relative:page;" filled="f" stroked="f" coordsize="21600,21600" o:gfxdata="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AMJeW3AAAAAwBAAAPAAAAAAAAAAEAIAAAACIAAABkcnMvZG93bnJl&#10;di54bWxQSwECFAAUAAAACACHTuJAJTHg1jICAABGBAAADgAAAAAAAAABACAAAAAr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CD0CA0">
                      <w:pPr>
                        <w:rPr>
                          <w:rFonts w:hint="default" w:asciiTheme="majorHAnsi" w:hAnsiTheme="majorHAnsi" w:eastAsiaTheme="minor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Theme="majorHAnsi" w:hAnsiTheme="majorHAnsi" w:eastAsiaTheme="minor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UCSF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2238375</wp:posOffset>
                </wp:positionV>
                <wp:extent cx="1561465" cy="1038860"/>
                <wp:effectExtent l="0" t="0" r="0" b="0"/>
                <wp:wrapNone/>
                <wp:docPr id="5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49" cy="1039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C5A6E2E">
                            <w:pPr>
                              <w:spacing w:line="240" w:lineRule="auto"/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UCSF (Universit college Sabah Foundation)</w:t>
                            </w:r>
                          </w:p>
                          <w:p w14:paraId="54894945">
                            <w:pPr>
                              <w:spacing w:line="240" w:lineRule="auto"/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Diploma-in animation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34.5pt;margin-top:176.25pt;height:81.8pt;width:122.95pt;z-index:251671552;mso-width-relative:page;mso-height-relative:page;" filled="f" stroked="f" coordsize="21600,21600" o:gfxdata="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yHuzNsAAAAKAQAADwAAAAAAAAABACAAAAAiAAAAZHJzL2Rvd25yZXYu&#10;eG1sUEsBAhQAFAAAAAgAh07iQFIcNKIxAgAARwQAAA4AAAAAAAAAAQAgAAAAK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5A6E2E">
                      <w:pPr>
                        <w:spacing w:line="240" w:lineRule="auto"/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UCSF (Universit college Sabah Foundation)</w:t>
                      </w:r>
                    </w:p>
                    <w:p w14:paraId="54894945">
                      <w:pPr>
                        <w:spacing w:line="240" w:lineRule="auto"/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Diploma-in animation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3095625</wp:posOffset>
                </wp:positionV>
                <wp:extent cx="541020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336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D9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4" o:spid="_x0000_s1026" o:spt="20" style="position:absolute;left:0pt;margin-left:42.5pt;margin-top:243.75pt;height:0pt;width:42.6pt;z-index:251672576;mso-width-relative:page;mso-height-relative:page;" filled="f" stroked="t" coordsize="21600,21600" o:gfxdata="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Vq&#10;KOvXAAAACgEAAA8AAAAAAAAAAQAgAAAAIgAAAGRycy9kb3ducmV2LnhtbFBLAQIUABQAAAAIAIdO&#10;4kDglTC96wEAALMDAAAOAAAAAAAAAAEAIAAAACYBAABkcnMvZTJvRG9jLnhtbFBLBQYAAAAABgAG&#10;AFkBAACDBQAAAAA=&#10;">
                <v:fill on="f" focussize="0,0"/>
                <v:stroke weight="2pt" color="#FFD966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3191510</wp:posOffset>
                </wp:positionV>
                <wp:extent cx="309245" cy="307975"/>
                <wp:effectExtent l="0" t="0" r="0" b="0"/>
                <wp:wrapNone/>
                <wp:docPr id="55" name="流程图: 联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09562" cy="307975"/>
                        </a:xfrm>
                        <a:prstGeom prst="flowChartConnector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流程图: 联系 4" o:spid="_x0000_s1026" o:spt="120" type="#_x0000_t120" style="position:absolute;left:0pt;flip:x;margin-left:41.15pt;margin-top:251.3pt;height:24.25pt;width:24.35pt;z-index:251673600;mso-width-relative:page;mso-height-relative:page;" filled="t" stroked="f" coordsize="21600,21600" o:gfxdata="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">
                <v:fill type="frame" on="t" focussize="0,0" recolor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2359660</wp:posOffset>
                </wp:positionH>
                <wp:positionV relativeFrom="paragraph">
                  <wp:posOffset>2258060</wp:posOffset>
                </wp:positionV>
                <wp:extent cx="0" cy="1188720"/>
                <wp:effectExtent l="0" t="0" r="38100" b="3111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8588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D9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6" o:spid="_x0000_s1026" o:spt="20" style="position:absolute;left:0pt;margin-left:185.8pt;margin-top:177.8pt;height:93.6pt;width:0pt;z-index:251674624;mso-width-relative:page;mso-height-relative:page;" filled="f" stroked="t" coordsize="21600,21600" o:gfxdata="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yj5&#10;wdgAAAALAQAADwAAAAAAAAABACAAAAAiAAAAZHJzL2Rvd25yZXYueG1sUEsBAhQAFAAAAAgAh07i&#10;QJr+qoXpAQAAtAMAAA4AAAAAAAAAAQAgAAAAJwEAAGRycy9lMm9Eb2MueG1sUEsFBgAAAAAGAAYA&#10;WQEAAIIFAAAAAA==&#10;">
                <v:fill on="f" focussize="0,0"/>
                <v:stroke weight="2pt" color="#FFD966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2384425</wp:posOffset>
                </wp:positionV>
                <wp:extent cx="914400" cy="9144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rect id="矩形 57" o:spid="_x0000_s1026" o:spt="1" alt="" style="position:absolute;left:0pt;margin-left:204.15pt;margin-top:187.75pt;height:72pt;width:72pt;z-index:251675648;mso-width-relative:page;mso-height-relative:page;" filled="t" stroked="f" coordsize="21600,21600" o:gfxdata="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">
                <v:fill type="frame" on="t" o:title="a-510x465" focussize="0,0" recolor="t" rotate="t" r:id="rId4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3743325</wp:posOffset>
                </wp:positionV>
                <wp:extent cx="1696720" cy="1038860"/>
                <wp:effectExtent l="0" t="0" r="0" b="0"/>
                <wp:wrapNone/>
                <wp:docPr id="41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916" cy="1039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836069">
                            <w:pPr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STUDIO ACE PRODUCTION</w:t>
                            </w:r>
                          </w:p>
                          <w:p w14:paraId="49DFDF74">
                            <w:pPr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* INTERNSHIP</w:t>
                            </w:r>
                          </w:p>
                          <w:p w14:paraId="1D0A4A50">
                            <w:pPr>
                              <w:spacing w:line="240" w:lineRule="auto"/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 w:eastAsiaTheme="minorEastAsia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*WEBTOON COLORIST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5.25pt;margin-top:294.75pt;height:81.8pt;width:133.6pt;z-index:251676672;mso-width-relative:page;mso-height-relative:page;" filled="f" stroked="f" coordsize="21600,21600" o:gfxdata="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JrbnOXbAAAACgEAAA8AAAAAAAAAAQAgAAAAIgAAAGRycy9kb3ducmV2&#10;LnhtbFBLAQIUABQAAAAIAIdO4kBRwWU5MgIAAEcEAAAOAAAAAAAAAAEAIAAAACo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836069">
                      <w:pPr>
                        <w:spacing w:line="240" w:lineRule="auto"/>
                        <w:jc w:val="left"/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STUDIO ACE PRODUCTION</w:t>
                      </w:r>
                    </w:p>
                    <w:p w14:paraId="49DFDF74">
                      <w:pPr>
                        <w:spacing w:line="240" w:lineRule="auto"/>
                        <w:jc w:val="left"/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* INTERNSHIP</w:t>
                      </w:r>
                    </w:p>
                    <w:p w14:paraId="1D0A4A50">
                      <w:pPr>
                        <w:spacing w:line="240" w:lineRule="auto"/>
                        <w:jc w:val="left"/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 w:eastAsiaTheme="minorEastAsia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*WEBTOON COLORIST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4600575</wp:posOffset>
                </wp:positionV>
                <wp:extent cx="541020" cy="0"/>
                <wp:effectExtent l="0" t="0" r="0" b="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336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D9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2" o:spid="_x0000_s1026" o:spt="20" style="position:absolute;left:0pt;margin-left:42.95pt;margin-top:362.25pt;height:0pt;width:42.6pt;z-index:251677696;mso-width-relative:page;mso-height-relative:page;" filled="f" stroked="t" coordsize="21600,21600" o:gfxdata="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jn&#10;7AnYAAAACgEAAA8AAAAAAAAAAQAgAAAAIgAAAGRycy9kb3ducmV2LnhtbFBLAQIUABQAAAAIAIdO&#10;4kC94BvP6gEAALMDAAAOAAAAAAAAAAEAIAAAACcBAABkcnMvZTJvRG9jLnhtbFBLBQYAAAAABgAG&#10;AFkBAACDBQAAAAA=&#10;">
                <v:fill on="f" focussize="0,0"/>
                <v:stroke weight="2pt" color="#FFD966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2365375</wp:posOffset>
                </wp:positionH>
                <wp:positionV relativeFrom="paragraph">
                  <wp:posOffset>3763010</wp:posOffset>
                </wp:positionV>
                <wp:extent cx="0" cy="2494915"/>
                <wp:effectExtent l="0" t="0" r="38100" b="2032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4724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D9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3" o:spid="_x0000_s1026" o:spt="20" style="position:absolute;left:0pt;margin-left:186.25pt;margin-top:296.3pt;height:196.45pt;width:0pt;z-index:251678720;mso-width-relative:page;mso-height-relative:page;" filled="f" stroked="t" coordsize="21600,21600" o:gfxdata="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2Y&#10;1+LZAAAACwEAAA8AAAAAAAAAAQAgAAAAIgAAAGRycy9kb3ducmV2LnhtbFBLAQIUABQAAAAIAIdO&#10;4kCAXejh6QEAALQDAAAOAAAAAAAAAAEAIAAAACgBAABkcnMvZTJvRG9jLnhtbFBLBQYAAAAABgAG&#10;AFkBAACDBQAAAAA=&#10;">
                <v:fill on="f" focussize="0,0"/>
                <v:stroke weight="2pt" color="#FFD966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4696460</wp:posOffset>
                </wp:positionV>
                <wp:extent cx="309245" cy="307975"/>
                <wp:effectExtent l="0" t="0" r="0" b="0"/>
                <wp:wrapNone/>
                <wp:docPr id="44" name="流程图: 联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09562" cy="307975"/>
                        </a:xfrm>
                        <a:prstGeom prst="flowChartConnector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流程图: 联系 4" o:spid="_x0000_s1026" o:spt="120" type="#_x0000_t120" style="position:absolute;left:0pt;flip:x;margin-left:42.95pt;margin-top:369.8pt;height:24.25pt;width:24.35pt;z-index:251679744;mso-width-relative:page;mso-height-relative:page;" filled="t" stroked="f" coordsize="21600,21600" o:gfxdata="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Ao8P3hwYWNrZXQgZW5kPSJ3Ij8+/+IMWElDQ19QUk9GSUxF&#10;AAEBAAAMSExpbm8CEAAAbW50clJHQiBYWVogB84AAgAJAAYAMQAAYWNzcE1TRlQAAAAASUVDIHNS&#10;R0IAAAAAAAAAAAAAAAA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YYLMbtAAAACIBAAAZ&#10;AAAAZHJzL19yZWxzL2Uyb0RvYy54bWwucmVsc4WPywrCMBBF94L/EGZv07oQkaZuRHAr9QOGZJpG&#10;mwdJFPv3BtwoCC7nXu45TLt/2ok9KCbjnYCmqoGRk14ZpwVc+uNqCyxldAon70jATAn23XLRnmnC&#10;XEZpNCGxQnFJwJhz2HGe5EgWU+UDudIMPlrM5YyaB5Q31MTXdb3h8ZMB3ReTnZSAeFINsH4Oxfyf&#10;7YfBSDp4ebfk8g8FN7a4CxCjpizAkjL4DpvqGkgD71r+9Vn3Al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">
                <v:fill type="frame" on="t" focussize="0,0" recolor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3819525</wp:posOffset>
                </wp:positionV>
                <wp:extent cx="3977640" cy="243840"/>
                <wp:effectExtent l="0" t="0" r="0" b="0"/>
                <wp:wrapNone/>
                <wp:docPr id="47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7640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3929E2">
                            <w:pPr>
                              <w:snapToGrid w:val="0"/>
                              <w:spacing w:line="240" w:lineRule="exact"/>
                              <w:rPr>
                                <w:rFonts w:hint="default" w:hAnsi="Urbanist" w:asciiTheme="minorHAnsi" w:eastAsiaTheme="minorEastAsi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hAnsi="Urbanist" w:asciiTheme="minorHAnsi" w:eastAsiaTheme="minorEastAsi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Webtoon Colorist/ Studio Ace Production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198.05pt;margin-top:300.75pt;height:19.2pt;width:313.2pt;z-index:251681792;mso-width-relative:page;mso-height-relative:page;" filled="f" stroked="f" coordsize="21600,21600" o:gfxdata="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pqJyL2AAAAAwBAAAPAAAAAAAAAAEAIAAAACIAAABkcnMvZG93bnJldi54bWxQSwECFAAUAAAA&#10;CACHTuJA0I1717UBAABU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53929E2">
                      <w:pPr>
                        <w:snapToGrid w:val="0"/>
                        <w:spacing w:line="240" w:lineRule="exact"/>
                        <w:rPr>
                          <w:rFonts w:hint="default" w:hAnsi="Urbanist" w:asciiTheme="minorHAnsi" w:eastAsiaTheme="minorEastAsia"/>
                          <w:b/>
                          <w:bCs/>
                          <w:color w:val="808080" w:themeColor="background1" w:themeShade="80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hAnsi="Urbanist" w:asciiTheme="minorHAnsi" w:eastAsiaTheme="minorEastAsia"/>
                          <w:b/>
                          <w:bCs/>
                          <w:color w:val="808080" w:themeColor="background1" w:themeShade="80"/>
                          <w:kern w:val="24"/>
                          <w:sz w:val="24"/>
                          <w:szCs w:val="24"/>
                          <w:lang w:val="en-US"/>
                        </w:rPr>
                        <w:t>Webtoon Colorist/ Studio Ace Production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5106035</wp:posOffset>
                </wp:positionV>
                <wp:extent cx="3977640" cy="256540"/>
                <wp:effectExtent l="0" t="0" r="0" b="0"/>
                <wp:wrapNone/>
                <wp:docPr id="50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7640" cy="256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347D60A">
                            <w:pPr>
                              <w:snapToGrid w:val="0"/>
                              <w:spacing w:line="260" w:lineRule="exact"/>
                              <w:rPr>
                                <w:rFonts w:hint="default" w:hAnsi="Urbanist" w:asciiTheme="minorHAnsi" w:eastAsiaTheme="minorEastAsi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hAnsi="Urbanist" w:asciiTheme="minorHAnsi" w:eastAsiaTheme="minorEastAsi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Project Ace </w:t>
                            </w:r>
                            <w:r>
                              <w:rPr>
                                <w:rFonts w:hAnsi="Urbanist" w:asciiTheme="minorHAnsi" w:eastAsiaTheme="minorEastAsi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</w:rPr>
                              <w:t xml:space="preserve"> / </w:t>
                            </w:r>
                            <w:r>
                              <w:rPr>
                                <w:rFonts w:hint="default" w:hAnsi="Urbanist" w:asciiTheme="minorHAnsi" w:eastAsiaTheme="minorEastAsi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Trainee</w:t>
                            </w:r>
                            <w:r>
                              <w:rPr>
                                <w:rFonts w:hAnsi="Urbanist" w:asciiTheme="minorHAnsi" w:eastAsiaTheme="minorEastAsi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hAnsi="Urbanist" w:asciiTheme="minorHAnsi" w:eastAsiaTheme="minorEastAsi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2025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198.05pt;margin-top:402.05pt;height:20.2pt;width:313.2pt;z-index:251683840;mso-width-relative:page;mso-height-relative:page;" filled="f" stroked="f" coordsize="21600,21600" o:gfxdata="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Vvp7vYAAAADAEAAA8AAAAAAAAAAQAgAAAAIgAAAGRycy9kb3ducmV2LnhtbFBLAQIUABQAAAAI&#10;AIdO4kBJdyBUtAEAAFQ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347D60A">
                      <w:pPr>
                        <w:snapToGrid w:val="0"/>
                        <w:spacing w:line="260" w:lineRule="exact"/>
                        <w:rPr>
                          <w:rFonts w:hint="default" w:hAnsi="Urbanist" w:asciiTheme="minorHAnsi" w:eastAsiaTheme="minorEastAsia"/>
                          <w:b/>
                          <w:bCs/>
                          <w:color w:val="808080" w:themeColor="background1" w:themeShade="80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hAnsi="Urbanist" w:asciiTheme="minorHAnsi" w:eastAsiaTheme="minorEastAsia"/>
                          <w:b/>
                          <w:bCs/>
                          <w:color w:val="808080" w:themeColor="background1" w:themeShade="80"/>
                          <w:kern w:val="24"/>
                          <w:sz w:val="24"/>
                          <w:szCs w:val="24"/>
                          <w:lang w:val="en-US"/>
                        </w:rPr>
                        <w:t xml:space="preserve">Project Ace </w:t>
                      </w:r>
                      <w:r>
                        <w:rPr>
                          <w:rFonts w:hAnsi="Urbanist" w:asciiTheme="minorHAnsi" w:eastAsiaTheme="minorEastAsia"/>
                          <w:b/>
                          <w:bCs/>
                          <w:color w:val="808080" w:themeColor="background1" w:themeShade="80"/>
                          <w:kern w:val="24"/>
                          <w:sz w:val="24"/>
                          <w:szCs w:val="24"/>
                        </w:rPr>
                        <w:t xml:space="preserve"> / </w:t>
                      </w:r>
                      <w:r>
                        <w:rPr>
                          <w:rFonts w:hint="default" w:hAnsi="Urbanist" w:asciiTheme="minorHAnsi" w:eastAsiaTheme="minorEastAsia"/>
                          <w:b/>
                          <w:bCs/>
                          <w:color w:val="808080" w:themeColor="background1" w:themeShade="80"/>
                          <w:kern w:val="24"/>
                          <w:sz w:val="24"/>
                          <w:szCs w:val="24"/>
                          <w:lang w:val="en-US" w:eastAsia="zh-CN"/>
                        </w:rPr>
                        <w:t>Trainee</w:t>
                      </w:r>
                      <w:r>
                        <w:rPr>
                          <w:rFonts w:hAnsi="Urbanist" w:asciiTheme="minorHAnsi" w:eastAsiaTheme="minorEastAsia"/>
                          <w:b/>
                          <w:bCs/>
                          <w:color w:val="808080" w:themeColor="background1" w:themeShade="80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hAnsi="Urbanist" w:asciiTheme="minorHAnsi" w:eastAsiaTheme="minorEastAsia"/>
                          <w:b/>
                          <w:bCs/>
                          <w:color w:val="808080" w:themeColor="background1" w:themeShade="80"/>
                          <w:kern w:val="24"/>
                          <w:sz w:val="24"/>
                          <w:szCs w:val="24"/>
                          <w:lang w:val="en-US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2359660</wp:posOffset>
                </wp:positionH>
                <wp:positionV relativeFrom="paragraph">
                  <wp:posOffset>6525260</wp:posOffset>
                </wp:positionV>
                <wp:extent cx="0" cy="1370330"/>
                <wp:effectExtent l="0" t="0" r="38100" b="20955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0239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D9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6" o:spid="_x0000_s1026" o:spt="20" style="position:absolute;left:0pt;margin-left:185.8pt;margin-top:513.8pt;height:107.9pt;width:0pt;z-index:251685888;mso-width-relative:page;mso-height-relative:page;" filled="f" stroked="t" coordsize="21600,21600" o:gfxdata="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l&#10;u+RJ2QAAAA0BAAAPAAAAAAAAAAEAIAAAACIAAABkcnMvZG93bnJldi54bWxQSwECFAAUAAAACACH&#10;TuJAmGH/OuoBAAC0AwAADgAAAAAAAAABACAAAAAoAQAAZHJzL2Uyb0RvYy54bWxQSwUGAAAAAAYA&#10;BgBZAQAAhAUAAAAA&#10;">
                <v:fill on="f" focussize="0,0"/>
                <v:stroke weight="2pt" color="#FFD966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2509520</wp:posOffset>
                </wp:positionH>
                <wp:positionV relativeFrom="paragraph">
                  <wp:posOffset>6581775</wp:posOffset>
                </wp:positionV>
                <wp:extent cx="3977640" cy="243840"/>
                <wp:effectExtent l="0" t="0" r="0" b="0"/>
                <wp:wrapNone/>
                <wp:docPr id="39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7640" cy="243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70D420">
                            <w:pPr>
                              <w:snapToGrid w:val="0"/>
                              <w:spacing w:line="240" w:lineRule="exact"/>
                              <w:rPr>
                                <w:rFonts w:hAnsi="Urbanist" w:asciiTheme="minorHAnsi" w:eastAsiaTheme="minorEastAsia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8" o:spid="_x0000_s1026" o:spt="202" type="#_x0000_t202" style="position:absolute;left:0pt;margin-left:197.6pt;margin-top:518.25pt;height:19.2pt;width:313.2pt;z-index:251687936;mso-width-relative:page;mso-height-relative:page;" filled="f" stroked="f" coordsize="21600,21600" o:gfxdata="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RAc2jaAAAADgEAAA8AAAAAAAAAAQAgAAAAIgAAAGRycy9kb3ducmV2LnhtbFBLAQIUABQA&#10;AAAIAIdO4kBPU/rAtQEAAFQ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770D420">
                      <w:pPr>
                        <w:snapToGrid w:val="0"/>
                        <w:spacing w:line="240" w:lineRule="exact"/>
                        <w:rPr>
                          <w:rFonts w:hAnsi="Urbanist" w:asciiTheme="minorHAnsi" w:eastAsiaTheme="minorEastAsia"/>
                          <w:b/>
                          <w:bCs/>
                          <w:color w:val="808080" w:themeColor="background1" w:themeShade="80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2365375</wp:posOffset>
                </wp:positionH>
                <wp:positionV relativeFrom="paragraph">
                  <wp:posOffset>8154035</wp:posOffset>
                </wp:positionV>
                <wp:extent cx="0" cy="759460"/>
                <wp:effectExtent l="0" t="0" r="38100" b="22225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93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D9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0" o:spid="_x0000_s1026" o:spt="20" style="position:absolute;left:0pt;margin-left:186.25pt;margin-top:642.05pt;height:59.8pt;width:0pt;z-index:251691008;mso-width-relative:page;mso-height-relative:page;" filled="f" stroked="t" coordsize="21600,21600" o:gfxdata="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cK&#10;TlbZAAAADQEAAA8AAAAAAAAAAQAgAAAAIgAAAGRycy9kb3ducmV2LnhtbFBLAQIUABQAAAAIAIdO&#10;4kAkObEb6QEAALMDAAAOAAAAAAAAAAEAIAAAACgBAABkcnMvZTJvRG9jLnhtbFBLBQYAAAAABgAG&#10;AFkBAACDBQAAAAA=&#10;">
                <v:fill on="f" focussize="0,0"/>
                <v:stroke weight="2pt" color="#FFD966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9277350</wp:posOffset>
                </wp:positionV>
                <wp:extent cx="1092835" cy="411480"/>
                <wp:effectExtent l="0" t="0" r="0" b="7620"/>
                <wp:wrapNone/>
                <wp:docPr id="18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624" cy="41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214FA67">
                            <w:pPr>
                              <w:spacing w:line="560" w:lineRule="exact"/>
                              <w:rPr>
                                <w:rFonts w:asciiTheme="majorHAnsi" w:hAnsiTheme="majorHAnsi" w:eastAsiaTheme="minorEastAsia"/>
                                <w:color w:val="D9D9D9" w:themeColor="background1" w:themeShade="D9"/>
                                <w:kern w:val="24"/>
                                <w:sz w:val="40"/>
                                <w:szCs w:val="40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2" o:spid="_x0000_s1026" o:spt="202" type="#_x0000_t202" style="position:absolute;left:0pt;margin-left:35.25pt;margin-top:730.5pt;height:32.4pt;width:86.05pt;z-index:251693056;mso-width-relative:page;mso-height-relative:page;" filled="f" stroked="f" coordsize="21600,21600" o:gfxdata="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XnO8+2wAAAAwBAAAPAAAAAAAAAAEAIAAAACIAAABkcnMvZG93bnJldi54&#10;bWxQSwECFAAUAAAACACHTuJA1JTFvjACAABHBAAADgAAAAAAAAABACAAAAAq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14FA67">
                      <w:pPr>
                        <w:spacing w:line="560" w:lineRule="exact"/>
                        <w:rPr>
                          <w:rFonts w:asciiTheme="majorHAnsi" w:hAnsiTheme="majorHAnsi" w:eastAsiaTheme="minorEastAsia"/>
                          <w:color w:val="D9D9D9" w:themeColor="background1" w:themeShade="D9"/>
                          <w:kern w:val="24"/>
                          <w:sz w:val="40"/>
                          <w:szCs w:val="40"/>
                          <w:lang w:val="en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2335530</wp:posOffset>
                </wp:positionH>
                <wp:positionV relativeFrom="paragraph">
                  <wp:posOffset>9297035</wp:posOffset>
                </wp:positionV>
                <wp:extent cx="0" cy="747395"/>
                <wp:effectExtent l="0" t="0" r="38100" b="33655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7471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D9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o:spt="20" style="position:absolute;left:0pt;margin-left:183.9pt;margin-top:732.05pt;height:58.85pt;width:0pt;z-index:251694080;mso-width-relative:page;mso-height-relative:page;" filled="f" stroked="t" coordsize="21600,21600" o:gfxdata="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dIjiDZ&#10;AAAADQEAAA8AAAAAAAAAAQAgAAAAIgAAAGRycy9kb3ducmV2LnhtbFBLAQIUABQAAAAIAIdO4kDv&#10;wo3o5gEAALMDAAAOAAAAAAAAAAEAIAAAACgBAABkcnMvZTJvRG9jLnhtbFBLBQYAAAAABgAGAFkB&#10;AACABQAAAAA=&#10;">
                <v:fill on="f" focussize="0,0"/>
                <v:stroke weight="2pt" color="#FFD966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515620</wp:posOffset>
                </wp:positionH>
                <wp:positionV relativeFrom="paragraph">
                  <wp:posOffset>9857740</wp:posOffset>
                </wp:positionV>
                <wp:extent cx="309880" cy="307975"/>
                <wp:effectExtent l="0" t="0" r="0" b="0"/>
                <wp:wrapNone/>
                <wp:docPr id="21" name="流程图: 联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09563" cy="307975"/>
                        </a:xfrm>
                        <a:prstGeom prst="flowChartConnector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流程图: 联系 4" o:spid="_x0000_s1026" o:spt="120" type="#_x0000_t120" style="position:absolute;left:0pt;flip:x;margin-left:40.6pt;margin-top:776.2pt;height:24.25pt;width:24.4pt;z-index:251695104;mso-width-relative:page;mso-height-relative:page;" filled="t" stroked="f" coordsize="21600,21600" o:gfxdata="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KPD94cGFja2V0IGVuZD0idyI/Pv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">
                <v:fill type="frame" on="t" focussize="0,0" recolor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1069213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8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0pt;margin-top:0pt;height:841.9pt;width:595.25pt;z-index:251659264;v-text-anchor:middle;mso-width-relative:page;mso-height-relative:page;" fillcolor="#FFFFFF [3212]" filled="t" stroked="f" coordsize="21600,21600" o:gfxdata="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UsPvdcAAAAHAQAADwAAAAAAAAABACAAAAAiAAAAZHJzL2Rvd25yZXYueG1sUEsBAhQAFAAAAAgA&#10;h07iQJfWM9ztAQAAyAMAAA4AAAAAAAAAAQAgAAAAJg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2249805</wp:posOffset>
                </wp:positionH>
                <wp:positionV relativeFrom="paragraph">
                  <wp:posOffset>441325</wp:posOffset>
                </wp:positionV>
                <wp:extent cx="2701925" cy="1331595"/>
                <wp:effectExtent l="0" t="0" r="0" b="0"/>
                <wp:wrapNone/>
                <wp:docPr id="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1331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D5CFD1">
                            <w:pPr>
                              <w:spacing w:line="240" w:lineRule="auto"/>
                              <w:rPr>
                                <w:rFonts w:hint="default" w:asciiTheme="majorHAnsi" w:hAnsiTheme="majorHAnsi" w:eastAsiaTheme="minorEastAsia"/>
                                <w:color w:val="FFD966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ajorHAnsi" w:hAnsiTheme="majorHAnsi" w:eastAsiaTheme="minorEastAsia"/>
                                <w:color w:val="FFD966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STEVE</w:t>
                            </w:r>
                          </w:p>
                          <w:p w14:paraId="040FC506">
                            <w:pPr>
                              <w:spacing w:line="240" w:lineRule="auto"/>
                              <w:rPr>
                                <w:rFonts w:hint="default" w:asciiTheme="majorHAnsi" w:hAnsiTheme="majorHAnsi" w:eastAsiaTheme="minorEastAsia"/>
                                <w:color w:val="FFD966"/>
                                <w:kern w:val="24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ajorHAnsi" w:hAnsiTheme="majorHAnsi" w:eastAsiaTheme="minorEastAsia"/>
                                <w:color w:val="FFD966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A.K.A</w:t>
                            </w:r>
                            <w:r>
                              <w:rPr>
                                <w:rFonts w:hint="default" w:asciiTheme="majorHAnsi" w:hAnsiTheme="majorHAnsi" w:eastAsiaTheme="minorEastAsia"/>
                                <w:color w:val="FFD966"/>
                                <w:kern w:val="24"/>
                                <w:sz w:val="52"/>
                                <w:szCs w:val="52"/>
                                <w:lang w:val="en-US"/>
                              </w:rPr>
                              <w:t xml:space="preserve"> KAZAN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77.15pt;margin-top:34.75pt;height:104.85pt;width:212.75pt;z-index:251660288;mso-width-relative:page;mso-height-relative:page;" filled="f" stroked="f" coordsize="21600,21600" o:gfxdata="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FTO233AAAAAoBAAAPAAAAAAAAAAEAIAAAACIAAABkcnMvZG93bnJl&#10;di54bWxQSwECFAAUAAAACACHTuJAd/JHyTICAABGBAAADgAAAAAAAAABACAAAAAr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D5CFD1">
                      <w:pPr>
                        <w:spacing w:line="240" w:lineRule="auto"/>
                        <w:rPr>
                          <w:rFonts w:hint="default" w:asciiTheme="majorHAnsi" w:hAnsiTheme="majorHAnsi" w:eastAsiaTheme="minorEastAsia"/>
                          <w:color w:val="FFD966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Theme="majorHAnsi" w:hAnsiTheme="majorHAnsi" w:eastAsiaTheme="minorEastAsia"/>
                          <w:color w:val="FFD966"/>
                          <w:kern w:val="24"/>
                          <w:sz w:val="24"/>
                          <w:szCs w:val="24"/>
                          <w:lang w:val="en-US"/>
                        </w:rPr>
                        <w:t>STEVE</w:t>
                      </w:r>
                    </w:p>
                    <w:p w14:paraId="040FC506">
                      <w:pPr>
                        <w:spacing w:line="240" w:lineRule="auto"/>
                        <w:rPr>
                          <w:rFonts w:hint="default" w:asciiTheme="majorHAnsi" w:hAnsiTheme="majorHAnsi" w:eastAsiaTheme="minorEastAsia"/>
                          <w:color w:val="FFD966"/>
                          <w:kern w:val="24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hint="default" w:asciiTheme="majorHAnsi" w:hAnsiTheme="majorHAnsi" w:eastAsiaTheme="minorEastAsia"/>
                          <w:color w:val="FFD966"/>
                          <w:kern w:val="24"/>
                          <w:sz w:val="24"/>
                          <w:szCs w:val="24"/>
                          <w:lang w:val="en-US"/>
                        </w:rPr>
                        <w:t>A.K.A</w:t>
                      </w:r>
                      <w:r>
                        <w:rPr>
                          <w:rFonts w:hint="default" w:asciiTheme="majorHAnsi" w:hAnsiTheme="majorHAnsi" w:eastAsiaTheme="minorEastAsia"/>
                          <w:color w:val="FFD966"/>
                          <w:kern w:val="24"/>
                          <w:sz w:val="52"/>
                          <w:szCs w:val="52"/>
                          <w:lang w:val="en-US"/>
                        </w:rPr>
                        <w:t xml:space="preserve"> KAZAN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337185</wp:posOffset>
                </wp:positionV>
                <wp:extent cx="1438275" cy="1438275"/>
                <wp:effectExtent l="0" t="0" r="9525" b="9525"/>
                <wp:wrapNone/>
                <wp:docPr id="4" name="流程图: 联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1438275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0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流程图: 联系 3" o:spid="_x0000_s1026" o:spt="120" alt="" type="#_x0000_t120" style="position:absolute;left:0pt;margin-left:40.3pt;margin-top:26.55pt;height:113.25pt;width:113.25pt;z-index:251661312;mso-width-relative:page;mso-height-relative:page;" filled="t" stroked="f" coordsize="21600,21600" o:gfxdata="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">
                <v:fill type="frame" on="t" o:title="f4c613587b213abf1ddeb68121c7b047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4923790</wp:posOffset>
                </wp:positionH>
                <wp:positionV relativeFrom="paragraph">
                  <wp:posOffset>408940</wp:posOffset>
                </wp:positionV>
                <wp:extent cx="309880" cy="307975"/>
                <wp:effectExtent l="0" t="0" r="0" b="0"/>
                <wp:wrapNone/>
                <wp:docPr id="6" name="流程图: 联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09563" cy="307975"/>
                        </a:xfrm>
                        <a:prstGeom prst="flowChartConnector">
                          <a:avLst/>
                        </a:prstGeom>
                        <a:blipFill dpi="0" rotWithShape="0">
                          <a:blip r:embed="rId11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流程图: 联系 4" o:spid="_x0000_s1026" o:spt="120" type="#_x0000_t120" style="position:absolute;left:0pt;flip:x;margin-left:387.7pt;margin-top:32.2pt;height:24.25pt;width:24.4pt;z-index:251662336;mso-width-relative:page;mso-height-relative:page;" filled="t" stroked="f" coordsize="21600,21600" o:gfxdata="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">
                <v:fill type="frame" on="t" focussize="0,0" recolor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4923790</wp:posOffset>
                </wp:positionH>
                <wp:positionV relativeFrom="paragraph">
                  <wp:posOffset>749300</wp:posOffset>
                </wp:positionV>
                <wp:extent cx="309880" cy="309245"/>
                <wp:effectExtent l="0" t="0" r="0" b="0"/>
                <wp:wrapNone/>
                <wp:docPr id="8" name="流程图: 联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09563" cy="309562"/>
                        </a:xfrm>
                        <a:prstGeom prst="flowChartConnector">
                          <a:avLst/>
                        </a:prstGeom>
                        <a:blipFill dpi="0" rotWithShape="0">
                          <a:blip r:embed="rId12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流程图: 联系 4" o:spid="_x0000_s1026" o:spt="120" type="#_x0000_t120" style="position:absolute;left:0pt;flip:x;margin-left:387.7pt;margin-top:59pt;height:24.35pt;width:24.4pt;z-index:251664384;mso-width-relative:page;mso-height-relative:page;" filled="t" stroked="f" coordsize="21600,21600" o:gfxdata="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KPD94cGFja2V0IGVuZD0idyI/Pv/iDFhJQ0NfUFJPRklMRQABAQAADEhM&#10;aW5vAhAAAG1udHJSR0IgWFlaIAfOAAIACQAGADEAAGFjc3BNU0ZUAAAAAElFQyBzUkdCAAAAAAAA&#10;AAAAAAAA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">
                <v:fill type="frame" on="t" focussize="0,0" recolor="t" r:id="rId12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Urbanist">
    <w:altName w:val="Yu Gothic UI Semibold"/>
    <w:panose1 w:val="020B0A04040200000203"/>
    <w:charset w:val="00"/>
    <w:family w:val="swiss"/>
    <w:pitch w:val="default"/>
    <w:sig w:usb0="00000000" w:usb1="00000000" w:usb2="00000028" w:usb3="00000000" w:csb0="20000001" w:csb1="00000000"/>
  </w:font>
  <w:font w:name="Roboto">
    <w:altName w:val="Wide Latin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F66DE3"/>
    <w:multiLevelType w:val="multilevel"/>
    <w:tmpl w:val="6CF66DE3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F90795"/>
    <w:rsid w:val="000908E9"/>
    <w:rsid w:val="00153CE0"/>
    <w:rsid w:val="00173C38"/>
    <w:rsid w:val="001B537B"/>
    <w:rsid w:val="00222FB0"/>
    <w:rsid w:val="0031198E"/>
    <w:rsid w:val="003E039F"/>
    <w:rsid w:val="004B348B"/>
    <w:rsid w:val="004D0572"/>
    <w:rsid w:val="005502DF"/>
    <w:rsid w:val="00587F57"/>
    <w:rsid w:val="005B4880"/>
    <w:rsid w:val="00674F83"/>
    <w:rsid w:val="007C7260"/>
    <w:rsid w:val="00807B7B"/>
    <w:rsid w:val="00890B82"/>
    <w:rsid w:val="008E4557"/>
    <w:rsid w:val="008E7398"/>
    <w:rsid w:val="0093673B"/>
    <w:rsid w:val="009C1516"/>
    <w:rsid w:val="00A4391E"/>
    <w:rsid w:val="00AD162B"/>
    <w:rsid w:val="00AF2BFA"/>
    <w:rsid w:val="00BD45BB"/>
    <w:rsid w:val="00C46281"/>
    <w:rsid w:val="00C663D9"/>
    <w:rsid w:val="00D07C58"/>
    <w:rsid w:val="00DB2BCE"/>
    <w:rsid w:val="00EE2D91"/>
    <w:rsid w:val="00F34922"/>
    <w:rsid w:val="00FE49EC"/>
    <w:rsid w:val="016260EA"/>
    <w:rsid w:val="03A63F30"/>
    <w:rsid w:val="088F21DA"/>
    <w:rsid w:val="08C506DC"/>
    <w:rsid w:val="09D95424"/>
    <w:rsid w:val="1A745F0E"/>
    <w:rsid w:val="1FF90795"/>
    <w:rsid w:val="20033DD1"/>
    <w:rsid w:val="3268529E"/>
    <w:rsid w:val="780229E9"/>
    <w:rsid w:val="7981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S Gothic" w:hAnsi="MS Gothic" w:eastAsia="MS Gothic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S Gothic" w:hAnsi="MS Gothic" w:eastAsia="MS Gothic" w:cstheme="minorBidi"/>
      <w:kern w:val="2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2"/>
    <w:link w:val="5"/>
    <w:qFormat/>
    <w:uiPriority w:val="99"/>
    <w:rPr>
      <w:sz w:val="18"/>
      <w:szCs w:val="18"/>
    </w:rPr>
  </w:style>
  <w:style w:type="character" w:customStyle="1" w:styleId="7">
    <w:name w:val="页脚 字符"/>
    <w:basedOn w:val="2"/>
    <w:link w:val="4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SimSun" w:hAnsi="SimSun" w:eastAsia="SimSun" w:cs="SimSu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kingsoft\office6\templates\download\pc_511181\Resume%20for%20work.docx" TargetMode="External"/></Relationships>
</file>

<file path=word/theme/theme1.xml><?xml version="1.0" encoding="utf-8"?>
<a:theme xmlns:a="http://schemas.openxmlformats.org/drawingml/2006/main" name="Office 主题​​">
  <a:themeElements>
    <a:clrScheme name="04简历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0026DE"/>
      </a:accent1>
      <a:accent2>
        <a:srgbClr val="FF601F"/>
      </a:accent2>
      <a:accent3>
        <a:srgbClr val="9F9EA2"/>
      </a:accent3>
      <a:accent4>
        <a:srgbClr val="818181"/>
      </a:accent4>
      <a:accent5>
        <a:srgbClr val="A5A5A5"/>
      </a:accent5>
      <a:accent6>
        <a:srgbClr val="C9C9C9"/>
      </a:accent6>
      <a:hlink>
        <a:srgbClr val="4472C4"/>
      </a:hlink>
      <a:folHlink>
        <a:srgbClr val="BFBFBF"/>
      </a:folHlink>
    </a:clrScheme>
    <a:fontScheme name="简历调优01">
      <a:majorFont>
        <a:latin typeface="Roboto"/>
        <a:ea typeface="黑体"/>
        <a:cs typeface=""/>
      </a:majorFont>
      <a:minorFont>
        <a:latin typeface="Urbanist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work.docx</Template>
  <Pages>1</Pages>
  <Words>0</Words>
  <Characters>0</Characters>
  <Lines>1</Lines>
  <Paragraphs>1</Paragraphs>
  <TotalTime>184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2025-10-20T14:51:00Z</dcterms:created>
  <dc:creator>Steve Fedric</dc:creator>
  <cp:lastModifiedBy>Steve Fedric</cp:lastModifiedBy>
  <dcterms:modified xsi:type="dcterms:W3CDTF">2025-10-20T15:12:39Z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6B05A077E0C3498385055AC1611A8817_11</vt:lpwstr>
  </property>
</Properties>
</file>